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BB2773" w:rsidRPr="00F90EFF" w14:paraId="1D0F56BB" w14:textId="77777777" w:rsidTr="00A3108B">
        <w:trPr>
          <w:trHeight w:val="6840"/>
          <w:jc w:val="center"/>
        </w:trPr>
        <w:tc>
          <w:tcPr>
            <w:tcW w:w="10800" w:type="dxa"/>
            <w:shd w:val="clear" w:color="auto" w:fill="FFFFFF" w:themeFill="background1"/>
          </w:tcPr>
          <w:p w14:paraId="2946D2BD" w14:textId="77777777" w:rsidR="00BB2773" w:rsidRPr="00F90EFF" w:rsidRDefault="00BB2773" w:rsidP="00A3108B">
            <w:pPr>
              <w:rPr>
                <w:lang w:val="pt-BR"/>
              </w:rPr>
            </w:pPr>
            <w:r w:rsidRPr="00F90EFF">
              <w:rPr>
                <w:noProof/>
                <w:lang w:val="pt-BR" w:bidi="pt-BR"/>
              </w:rPr>
              <w:drawing>
                <wp:inline distT="0" distB="0" distL="0" distR="0" wp14:anchorId="48FA72DC" wp14:editId="4B154474">
                  <wp:extent cx="6858000" cy="4343400"/>
                  <wp:effectExtent l="0" t="0" r="0" b="0"/>
                  <wp:docPr id="7" name="Imagem 7" descr="Imagem ampliada do rosto de um cão preto olhando para a câmera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ettyImages-987266338_7.49x5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34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773" w:rsidRPr="00F90EFF" w14:paraId="3129B634" w14:textId="77777777" w:rsidTr="00A3108B">
        <w:trPr>
          <w:trHeight w:val="4421"/>
          <w:jc w:val="center"/>
        </w:trPr>
        <w:tc>
          <w:tcPr>
            <w:tcW w:w="10800" w:type="dxa"/>
            <w:shd w:val="clear" w:color="auto" w:fill="00A8CC" w:themeFill="accent1"/>
          </w:tcPr>
          <w:p w14:paraId="707F1501" w14:textId="77777777" w:rsidR="00BB2773" w:rsidRPr="00F90EFF" w:rsidRDefault="00BA4200" w:rsidP="00415378">
            <w:pPr>
              <w:pStyle w:val="Ttulo1"/>
              <w:rPr>
                <w:lang w:val="pt-BR"/>
              </w:rPr>
            </w:pPr>
            <w:sdt>
              <w:sdtPr>
                <w:rPr>
                  <w:lang w:val="pt-BR"/>
                </w:rPr>
                <w:id w:val="-585772550"/>
                <w:placeholder>
                  <w:docPart w:val="2F9551D6AF1C42F595AD6B087D91162A"/>
                </w:placeholder>
                <w:temporary/>
                <w:showingPlcHdr/>
                <w15:appearance w15:val="hidden"/>
              </w:sdtPr>
              <w:sdtEndPr/>
              <w:sdtContent>
                <w:r w:rsidR="002E0C30" w:rsidRPr="00F90EFF">
                  <w:rPr>
                    <w:lang w:val="pt-BR" w:bidi="pt-BR"/>
                  </w:rPr>
                  <w:t>Oportunidade de Voluntariado com Animais</w:t>
                </w:r>
              </w:sdtContent>
            </w:sdt>
            <w:r w:rsidR="00641927" w:rsidRPr="00F90EFF">
              <w:rPr>
                <w:lang w:val="pt-BR" w:bidi="pt-BR"/>
              </w:rPr>
              <w:t xml:space="preserve"> </w:t>
            </w:r>
          </w:p>
          <w:p w14:paraId="5655B5BB" w14:textId="77777777" w:rsidR="00BB2773" w:rsidRPr="00F90EFF" w:rsidRDefault="00BA4200" w:rsidP="00415378">
            <w:pPr>
              <w:pStyle w:val="Ttulo2"/>
              <w:rPr>
                <w:lang w:val="pt-BR"/>
              </w:rPr>
            </w:pPr>
            <w:sdt>
              <w:sdtPr>
                <w:rPr>
                  <w:lang w:val="pt-BR"/>
                </w:rPr>
                <w:id w:val="350697862"/>
                <w:placeholder>
                  <w:docPart w:val="710D5E3A461141FDAFCD52ECE4B4058C"/>
                </w:placeholder>
                <w:temporary/>
                <w:showingPlcHdr/>
                <w15:appearance w15:val="hidden"/>
              </w:sdtPr>
              <w:sdtEndPr/>
              <w:sdtContent>
                <w:r w:rsidR="00520D2D" w:rsidRPr="00F90EFF">
                  <w:rPr>
                    <w:lang w:val="pt-BR" w:bidi="pt-BR"/>
                  </w:rPr>
                  <w:t>O Lamna Animal Shelter está sempre procurando voluntários amigáveis que adorem animais e dispostos a fazer o que possam para ajudar.</w:t>
                </w:r>
              </w:sdtContent>
            </w:sdt>
            <w:r w:rsidR="00641927" w:rsidRPr="00F90EFF">
              <w:rPr>
                <w:lang w:val="pt-BR" w:bidi="pt-BR"/>
              </w:rPr>
              <w:t xml:space="preserve"> </w:t>
            </w:r>
          </w:p>
        </w:tc>
      </w:tr>
      <w:tr w:rsidR="00BB2773" w:rsidRPr="00F90EFF" w14:paraId="61C9F38D" w14:textId="77777777" w:rsidTr="00A3108B">
        <w:trPr>
          <w:trHeight w:val="2880"/>
          <w:jc w:val="center"/>
        </w:trPr>
        <w:tc>
          <w:tcPr>
            <w:tcW w:w="10800" w:type="dxa"/>
            <w:shd w:val="clear" w:color="auto" w:fill="F2F2F2" w:themeFill="background1" w:themeFillShade="F2"/>
          </w:tcPr>
          <w:p w14:paraId="283FB89E" w14:textId="77777777" w:rsidR="00641927" w:rsidRPr="00F90EFF" w:rsidRDefault="00BA4200" w:rsidP="00415378">
            <w:pPr>
              <w:pStyle w:val="Data"/>
              <w:framePr w:hSpace="0" w:wrap="auto" w:vAnchor="margin" w:xAlign="left" w:yAlign="inline"/>
              <w:suppressOverlap w:val="0"/>
              <w:rPr>
                <w:rStyle w:val="Azul-petrleo"/>
                <w:lang w:val="pt-BR"/>
              </w:rPr>
            </w:pPr>
            <w:sdt>
              <w:sdtPr>
                <w:rPr>
                  <w:rStyle w:val="Azul-petrleo"/>
                  <w:lang w:val="pt-BR"/>
                </w:rPr>
                <w:id w:val="-973679591"/>
                <w:placeholder>
                  <w:docPart w:val="C5C953E7261449D99B6C56A4B0A1DB4F"/>
                </w:placeholder>
                <w:temporary/>
                <w:showingPlcHdr/>
                <w15:appearance w15:val="hidden"/>
              </w:sdtPr>
              <w:sdtEndPr>
                <w:rPr>
                  <w:rStyle w:val="Azul-petrleo"/>
                </w:rPr>
              </w:sdtEndPr>
              <w:sdtContent>
                <w:r w:rsidR="00641927" w:rsidRPr="00F90EFF">
                  <w:rPr>
                    <w:rStyle w:val="Azul-petrleo"/>
                    <w:lang w:val="pt-BR" w:bidi="pt-BR"/>
                  </w:rPr>
                  <w:t>25 de janeiro de 2020</w:t>
                </w:r>
              </w:sdtContent>
            </w:sdt>
          </w:p>
          <w:p w14:paraId="2F9A4311" w14:textId="77777777" w:rsidR="00682558" w:rsidRPr="00F90EFF" w:rsidRDefault="00BA4200" w:rsidP="00415378">
            <w:pPr>
              <w:pStyle w:val="Hora"/>
              <w:framePr w:hSpace="0" w:wrap="auto" w:vAnchor="margin" w:xAlign="left" w:yAlign="inline"/>
              <w:suppressOverlap w:val="0"/>
              <w:rPr>
                <w:rStyle w:val="Azul-petrleo"/>
                <w:lang w:val="pt-BR"/>
              </w:rPr>
            </w:pPr>
            <w:sdt>
              <w:sdtPr>
                <w:rPr>
                  <w:rStyle w:val="Azul-petrleo"/>
                  <w:lang w:val="pt-BR"/>
                </w:rPr>
                <w:id w:val="504176130"/>
                <w:placeholder>
                  <w:docPart w:val="E5A2E178C0904C1C90F1C3FAC435C173"/>
                </w:placeholder>
                <w:temporary/>
                <w:showingPlcHdr/>
                <w15:appearance w15:val="hidden"/>
              </w:sdtPr>
              <w:sdtEndPr>
                <w:rPr>
                  <w:rStyle w:val="Azul-petrleo"/>
                </w:rPr>
              </w:sdtEndPr>
              <w:sdtContent>
                <w:r w:rsidR="00682558" w:rsidRPr="00F90EFF">
                  <w:rPr>
                    <w:rStyle w:val="Azul-petrleo"/>
                    <w:lang w:val="pt-BR" w:bidi="pt-BR"/>
                  </w:rPr>
                  <w:t>11h às 18h</w:t>
                </w:r>
              </w:sdtContent>
            </w:sdt>
          </w:p>
          <w:p w14:paraId="4C0BA975" w14:textId="77777777" w:rsidR="00682558" w:rsidRPr="00F90EFF" w:rsidRDefault="00BA4200" w:rsidP="00415378">
            <w:pPr>
              <w:pStyle w:val="Endereo"/>
              <w:framePr w:hSpace="0" w:wrap="auto" w:vAnchor="margin" w:xAlign="left" w:yAlign="inline"/>
              <w:suppressOverlap w:val="0"/>
              <w:rPr>
                <w:rStyle w:val="Azul-petrleo"/>
                <w:lang w:val="pt-BR"/>
              </w:rPr>
            </w:pPr>
            <w:sdt>
              <w:sdtPr>
                <w:rPr>
                  <w:rStyle w:val="Azul-petrleo"/>
                  <w:lang w:val="pt-BR"/>
                </w:rPr>
                <w:id w:val="673925674"/>
                <w:placeholder>
                  <w:docPart w:val="F0114CA500A249C9B9B211C2CA76C16C"/>
                </w:placeholder>
                <w:temporary/>
                <w:showingPlcHdr/>
                <w15:appearance w15:val="hidden"/>
              </w:sdtPr>
              <w:sdtEndPr>
                <w:rPr>
                  <w:rStyle w:val="Azul-petrleo"/>
                </w:rPr>
              </w:sdtEndPr>
              <w:sdtContent>
                <w:r w:rsidR="00682558" w:rsidRPr="00F90EFF">
                  <w:rPr>
                    <w:rStyle w:val="Azul-petrleo"/>
                    <w:lang w:val="pt-BR" w:bidi="pt-BR"/>
                  </w:rPr>
                  <w:t>4567, Main St, Buffalo, Nova Iorque, 68052</w:t>
                </w:r>
              </w:sdtContent>
            </w:sdt>
          </w:p>
          <w:p w14:paraId="7670D5E0" w14:textId="77777777" w:rsidR="00BB2773" w:rsidRPr="00F90EFF" w:rsidRDefault="00BA4200" w:rsidP="00415378">
            <w:pPr>
              <w:pStyle w:val="Inscreva-se"/>
              <w:framePr w:hSpace="0" w:wrap="auto" w:vAnchor="margin" w:xAlign="left" w:yAlign="inline"/>
              <w:suppressOverlap w:val="0"/>
              <w:rPr>
                <w:lang w:val="pt-BR"/>
              </w:rPr>
            </w:pPr>
            <w:sdt>
              <w:sdtPr>
                <w:rPr>
                  <w:rStyle w:val="Azul-petrleo"/>
                  <w:lang w:val="pt-BR"/>
                </w:rPr>
                <w:id w:val="1550877754"/>
                <w:placeholder>
                  <w:docPart w:val="4D44FE677319412AA314006474E47E7F"/>
                </w:placeholder>
                <w:temporary/>
                <w:showingPlcHdr/>
                <w15:appearance w15:val="hidden"/>
              </w:sdtPr>
              <w:sdtEndPr>
                <w:rPr>
                  <w:rStyle w:val="Azul-petrleo"/>
                </w:rPr>
              </w:sdtEndPr>
              <w:sdtContent>
                <w:r w:rsidR="00682558" w:rsidRPr="00F90EFF">
                  <w:rPr>
                    <w:rStyle w:val="Azul-petrleo"/>
                    <w:lang w:val="pt-BR" w:bidi="pt-BR"/>
                  </w:rPr>
                  <w:t>Inscreva-se em www.lamnahealthcare.com</w:t>
                </w:r>
              </w:sdtContent>
            </w:sdt>
          </w:p>
        </w:tc>
      </w:tr>
    </w:tbl>
    <w:p w14:paraId="1B9147C2" w14:textId="77777777" w:rsidR="00682558" w:rsidRPr="00F90EFF" w:rsidRDefault="00682558" w:rsidP="00A3108B">
      <w:pPr>
        <w:spacing w:after="0"/>
        <w:rPr>
          <w:sz w:val="14"/>
          <w:szCs w:val="14"/>
          <w:lang w:val="pt-BR"/>
        </w:rPr>
      </w:pPr>
    </w:p>
    <w:p w14:paraId="2F7AA7A8" w14:textId="77777777" w:rsidR="00415378" w:rsidRPr="00F90EFF" w:rsidRDefault="00415378" w:rsidP="00A3108B">
      <w:pPr>
        <w:spacing w:after="0"/>
        <w:rPr>
          <w:sz w:val="14"/>
          <w:szCs w:val="14"/>
          <w:lang w:val="pt-BR"/>
        </w:rPr>
        <w:sectPr w:rsidR="00415378" w:rsidRPr="00F90EFF" w:rsidSect="00F64B7F">
          <w:pgSz w:w="11906" w:h="16838" w:code="9"/>
          <w:pgMar w:top="720" w:right="720" w:bottom="720" w:left="720" w:header="432" w:footer="432" w:gutter="0"/>
          <w:cols w:space="720"/>
          <w:docGrid w:linePitch="360"/>
        </w:sect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CB2792" w:rsidRPr="00F90EFF" w14:paraId="0977D554" w14:textId="77777777" w:rsidTr="00A3108B">
        <w:trPr>
          <w:trHeight w:val="6840"/>
          <w:jc w:val="center"/>
        </w:trPr>
        <w:tc>
          <w:tcPr>
            <w:tcW w:w="10800" w:type="dxa"/>
            <w:shd w:val="clear" w:color="auto" w:fill="FFFFFF" w:themeFill="background1"/>
          </w:tcPr>
          <w:p w14:paraId="0F7EAB21" w14:textId="77777777" w:rsidR="00CB2792" w:rsidRPr="00F90EFF" w:rsidRDefault="00CB2792" w:rsidP="00A3108B">
            <w:pPr>
              <w:rPr>
                <w:lang w:val="pt-BR"/>
              </w:rPr>
            </w:pPr>
            <w:r w:rsidRPr="00F90EFF">
              <w:rPr>
                <w:noProof/>
                <w:lang w:val="pt-BR" w:bidi="pt-BR"/>
              </w:rPr>
              <w:lastRenderedPageBreak/>
              <w:drawing>
                <wp:inline distT="0" distB="0" distL="0" distR="0" wp14:anchorId="09EFEA83" wp14:editId="54046B4C">
                  <wp:extent cx="6858000" cy="4343400"/>
                  <wp:effectExtent l="0" t="0" r="0" b="0"/>
                  <wp:docPr id="28" name="Imagem 28" descr="Cãozinho marrom em um campo de gr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ettyImages-987266338_7.49x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34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792" w:rsidRPr="00F90EFF" w14:paraId="7F28878B" w14:textId="77777777" w:rsidTr="00A3108B">
        <w:trPr>
          <w:trHeight w:val="4421"/>
          <w:jc w:val="center"/>
        </w:trPr>
        <w:tc>
          <w:tcPr>
            <w:tcW w:w="10800" w:type="dxa"/>
            <w:shd w:val="clear" w:color="auto" w:fill="27496D" w:themeFill="accent3"/>
          </w:tcPr>
          <w:p w14:paraId="553F9DCE" w14:textId="77777777" w:rsidR="00CB2792" w:rsidRPr="00F90EFF" w:rsidRDefault="00BA4200" w:rsidP="00415378">
            <w:pPr>
              <w:pStyle w:val="Ttulo1"/>
              <w:rPr>
                <w:lang w:val="pt-BR"/>
              </w:rPr>
            </w:pPr>
            <w:sdt>
              <w:sdtPr>
                <w:rPr>
                  <w:lang w:val="pt-BR"/>
                </w:rPr>
                <w:id w:val="-454404532"/>
                <w:placeholder>
                  <w:docPart w:val="1B10CEDEB2AA407595EE15DF3AC81173"/>
                </w:placeholder>
                <w:temporary/>
                <w:showingPlcHdr/>
                <w15:appearance w15:val="hidden"/>
              </w:sdtPr>
              <w:sdtEndPr/>
              <w:sdtContent>
                <w:r w:rsidR="002E0C30" w:rsidRPr="00F90EFF">
                  <w:rPr>
                    <w:lang w:val="pt-BR" w:bidi="pt-BR"/>
                  </w:rPr>
                  <w:t>Oportunidade de Voluntariado com Animais</w:t>
                </w:r>
              </w:sdtContent>
            </w:sdt>
          </w:p>
          <w:p w14:paraId="0495BAB6" w14:textId="77777777" w:rsidR="00CB2792" w:rsidRPr="00F90EFF" w:rsidRDefault="00BA4200" w:rsidP="00415378">
            <w:pPr>
              <w:pStyle w:val="Ttulo2"/>
              <w:rPr>
                <w:lang w:val="pt-BR"/>
              </w:rPr>
            </w:pPr>
            <w:sdt>
              <w:sdtPr>
                <w:rPr>
                  <w:lang w:val="pt-BR"/>
                </w:rPr>
                <w:id w:val="-1229300195"/>
                <w:placeholder>
                  <w:docPart w:val="B7ED07E31FBD4A138E30319BC3421EA2"/>
                </w:placeholder>
                <w:temporary/>
                <w:showingPlcHdr/>
                <w15:appearance w15:val="hidden"/>
              </w:sdtPr>
              <w:sdtEndPr/>
              <w:sdtContent>
                <w:r w:rsidR="00CB2792" w:rsidRPr="00F90EFF">
                  <w:rPr>
                    <w:lang w:val="pt-BR" w:bidi="pt-BR"/>
                  </w:rPr>
                  <w:t>O Lamna Animal Shelter está sempre procurando voluntários amigáveis que adorem animais e dispostos a fazer o que possam para ajudar.</w:t>
                </w:r>
              </w:sdtContent>
            </w:sdt>
            <w:r w:rsidR="00682558" w:rsidRPr="00F90EFF">
              <w:rPr>
                <w:lang w:val="pt-BR" w:bidi="pt-BR"/>
              </w:rPr>
              <w:t xml:space="preserve"> </w:t>
            </w:r>
          </w:p>
        </w:tc>
      </w:tr>
      <w:tr w:rsidR="00CB2792" w:rsidRPr="00F90EFF" w14:paraId="102C7398" w14:textId="77777777" w:rsidTr="00A3108B">
        <w:trPr>
          <w:trHeight w:val="2880"/>
          <w:jc w:val="center"/>
        </w:trPr>
        <w:tc>
          <w:tcPr>
            <w:tcW w:w="10800" w:type="dxa"/>
            <w:shd w:val="clear" w:color="auto" w:fill="F2F2F2" w:themeFill="background1" w:themeFillShade="F2"/>
          </w:tcPr>
          <w:p w14:paraId="50E4DEE0" w14:textId="77777777" w:rsidR="00682558" w:rsidRPr="00F90EFF" w:rsidRDefault="00BA4200" w:rsidP="00415378">
            <w:pPr>
              <w:pStyle w:val="Data"/>
              <w:framePr w:hSpace="0" w:wrap="auto" w:vAnchor="margin" w:xAlign="left" w:yAlign="inline"/>
              <w:suppressOverlap w:val="0"/>
              <w:rPr>
                <w:rStyle w:val="TtuloAzulEscuro"/>
                <w:lang w:val="pt-BR"/>
              </w:rPr>
            </w:pPr>
            <w:sdt>
              <w:sdtPr>
                <w:rPr>
                  <w:rStyle w:val="TtuloAzulEscuro"/>
                  <w:lang w:val="pt-BR"/>
                </w:rPr>
                <w:id w:val="1461299949"/>
                <w:placeholder>
                  <w:docPart w:val="ED3ED96858DB4DB6814C935D5D3F5C32"/>
                </w:placeholder>
                <w:temporary/>
                <w:showingPlcHdr/>
                <w15:appearance w15:val="hidden"/>
              </w:sdtPr>
              <w:sdtEndPr>
                <w:rPr>
                  <w:rStyle w:val="TtuloAzulEscuro"/>
                </w:rPr>
              </w:sdtEndPr>
              <w:sdtContent>
                <w:r w:rsidR="00682558" w:rsidRPr="00F90EFF">
                  <w:rPr>
                    <w:rStyle w:val="TtuloAzulEscuro"/>
                    <w:lang w:val="pt-BR" w:bidi="pt-BR"/>
                  </w:rPr>
                  <w:t>25 de janeiro de 2020</w:t>
                </w:r>
              </w:sdtContent>
            </w:sdt>
          </w:p>
          <w:p w14:paraId="7747091E" w14:textId="77777777" w:rsidR="00682558" w:rsidRPr="00F90EFF" w:rsidRDefault="00BA4200" w:rsidP="00415378">
            <w:pPr>
              <w:pStyle w:val="Hora"/>
              <w:framePr w:hSpace="0" w:wrap="auto" w:vAnchor="margin" w:xAlign="left" w:yAlign="inline"/>
              <w:suppressOverlap w:val="0"/>
              <w:rPr>
                <w:rStyle w:val="TtuloAzulEscuro"/>
                <w:lang w:val="pt-BR"/>
              </w:rPr>
            </w:pPr>
            <w:sdt>
              <w:sdtPr>
                <w:rPr>
                  <w:rStyle w:val="TtuloAzulEscuro"/>
                  <w:lang w:val="pt-BR"/>
                </w:rPr>
                <w:id w:val="-1632704193"/>
                <w:placeholder>
                  <w:docPart w:val="EC43340DAB944DB4947EA7926373ED82"/>
                </w:placeholder>
                <w:temporary/>
                <w:showingPlcHdr/>
                <w15:appearance w15:val="hidden"/>
              </w:sdtPr>
              <w:sdtEndPr>
                <w:rPr>
                  <w:rStyle w:val="TtuloAzulEscuro"/>
                </w:rPr>
              </w:sdtEndPr>
              <w:sdtContent>
                <w:r w:rsidR="00682558" w:rsidRPr="00F90EFF">
                  <w:rPr>
                    <w:rStyle w:val="TtuloAzulEscuro"/>
                    <w:lang w:val="pt-BR" w:bidi="pt-BR"/>
                  </w:rPr>
                  <w:t>11h às 18h</w:t>
                </w:r>
              </w:sdtContent>
            </w:sdt>
          </w:p>
          <w:p w14:paraId="7B35CA9E" w14:textId="77777777" w:rsidR="00682558" w:rsidRPr="00F90EFF" w:rsidRDefault="00BA4200" w:rsidP="00415378">
            <w:pPr>
              <w:pStyle w:val="Endereo"/>
              <w:framePr w:hSpace="0" w:wrap="auto" w:vAnchor="margin" w:xAlign="left" w:yAlign="inline"/>
              <w:suppressOverlap w:val="0"/>
              <w:rPr>
                <w:rStyle w:val="TtuloAzulEscuro"/>
                <w:lang w:val="pt-BR"/>
              </w:rPr>
            </w:pPr>
            <w:sdt>
              <w:sdtPr>
                <w:rPr>
                  <w:rStyle w:val="TtuloAzulEscuro"/>
                  <w:lang w:val="pt-BR"/>
                </w:rPr>
                <w:id w:val="-2049289146"/>
                <w:placeholder>
                  <w:docPart w:val="26C42FA70472485B81EE21AF1954A7C1"/>
                </w:placeholder>
                <w:temporary/>
                <w:showingPlcHdr/>
                <w15:appearance w15:val="hidden"/>
              </w:sdtPr>
              <w:sdtEndPr>
                <w:rPr>
                  <w:rStyle w:val="TtuloAzulEscuro"/>
                </w:rPr>
              </w:sdtEndPr>
              <w:sdtContent>
                <w:r w:rsidR="00682558" w:rsidRPr="00F90EFF">
                  <w:rPr>
                    <w:rStyle w:val="TtuloAzulEscuro"/>
                    <w:lang w:val="pt-BR" w:bidi="pt-BR"/>
                  </w:rPr>
                  <w:t>4567, Main St, Buffalo, Nova Iorque, 68052</w:t>
                </w:r>
              </w:sdtContent>
            </w:sdt>
          </w:p>
          <w:p w14:paraId="59AB0004" w14:textId="77777777" w:rsidR="00CB2792" w:rsidRPr="00F90EFF" w:rsidRDefault="00BA4200" w:rsidP="00415378">
            <w:pPr>
              <w:pStyle w:val="Subttulo"/>
              <w:spacing w:before="120" w:after="480"/>
              <w:rPr>
                <w:lang w:val="pt-BR"/>
              </w:rPr>
            </w:pPr>
            <w:sdt>
              <w:sdtPr>
                <w:rPr>
                  <w:rStyle w:val="TtuloAzulEscuro"/>
                  <w:lang w:val="pt-BR"/>
                </w:rPr>
                <w:id w:val="1754393372"/>
                <w:placeholder>
                  <w:docPart w:val="7B7FFD7779C34154BF5B204BCB49BC91"/>
                </w:placeholder>
                <w:temporary/>
                <w:showingPlcHdr/>
                <w15:appearance w15:val="hidden"/>
              </w:sdtPr>
              <w:sdtEndPr>
                <w:rPr>
                  <w:rStyle w:val="TtuloAzulEscuro"/>
                </w:rPr>
              </w:sdtEndPr>
              <w:sdtContent>
                <w:r w:rsidR="00682558" w:rsidRPr="00F90EFF">
                  <w:rPr>
                    <w:rStyle w:val="TtuloAzulEscuro"/>
                    <w:lang w:val="pt-BR" w:bidi="pt-BR"/>
                  </w:rPr>
                  <w:t>Inscreva-se em www.lamnahealthcare.com</w:t>
                </w:r>
              </w:sdtContent>
            </w:sdt>
          </w:p>
        </w:tc>
      </w:tr>
    </w:tbl>
    <w:p w14:paraId="145B5567" w14:textId="77777777" w:rsidR="00682558" w:rsidRPr="00F90EFF" w:rsidRDefault="00682558" w:rsidP="00A3108B">
      <w:pPr>
        <w:spacing w:after="0"/>
        <w:rPr>
          <w:sz w:val="14"/>
          <w:szCs w:val="14"/>
          <w:lang w:val="pt-BR"/>
        </w:rPr>
      </w:pPr>
    </w:p>
    <w:p w14:paraId="0EE81954" w14:textId="77777777" w:rsidR="00415378" w:rsidRPr="00F90EFF" w:rsidRDefault="00415378" w:rsidP="00A3108B">
      <w:pPr>
        <w:spacing w:after="0"/>
        <w:rPr>
          <w:sz w:val="14"/>
          <w:szCs w:val="14"/>
          <w:lang w:val="pt-BR"/>
        </w:rPr>
        <w:sectPr w:rsidR="00415378" w:rsidRPr="00F90EFF" w:rsidSect="00F64B7F">
          <w:pgSz w:w="11906" w:h="16838" w:code="9"/>
          <w:pgMar w:top="720" w:right="720" w:bottom="720" w:left="720" w:header="432" w:footer="432" w:gutter="0"/>
          <w:cols w:space="720"/>
          <w:docGrid w:linePitch="360"/>
        </w:sect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CB2792" w:rsidRPr="00F90EFF" w14:paraId="6864F967" w14:textId="77777777" w:rsidTr="00A3108B">
        <w:trPr>
          <w:trHeight w:val="6840"/>
          <w:jc w:val="center"/>
        </w:trPr>
        <w:tc>
          <w:tcPr>
            <w:tcW w:w="10800" w:type="dxa"/>
            <w:shd w:val="clear" w:color="auto" w:fill="FFFFFF" w:themeFill="background1"/>
          </w:tcPr>
          <w:p w14:paraId="792054DF" w14:textId="77777777" w:rsidR="00CB2792" w:rsidRPr="00F90EFF" w:rsidRDefault="00CB2792" w:rsidP="00415378">
            <w:pPr>
              <w:pStyle w:val="Ttulo1"/>
              <w:spacing w:before="0" w:after="0"/>
              <w:jc w:val="left"/>
              <w:rPr>
                <w:lang w:val="pt-BR"/>
              </w:rPr>
            </w:pPr>
            <w:r w:rsidRPr="00F90EFF">
              <w:rPr>
                <w:noProof/>
                <w:lang w:val="pt-BR" w:bidi="pt-BR"/>
              </w:rPr>
              <w:lastRenderedPageBreak/>
              <w:drawing>
                <wp:inline distT="0" distB="0" distL="0" distR="0" wp14:anchorId="489515EE" wp14:editId="1A7724B4">
                  <wp:extent cx="6858000" cy="4343400"/>
                  <wp:effectExtent l="0" t="0" r="0" b="0"/>
                  <wp:docPr id="29" name="Imagem 29" descr="Cachorro preto e branco olhando para a câmara à direita da imagem com céu azul e montanhas em segundo pla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ettyImages-987266338_7.49x5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34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792" w:rsidRPr="00F90EFF" w14:paraId="282EE525" w14:textId="77777777" w:rsidTr="00A3108B">
        <w:trPr>
          <w:trHeight w:val="4421"/>
          <w:jc w:val="center"/>
        </w:trPr>
        <w:tc>
          <w:tcPr>
            <w:tcW w:w="10800" w:type="dxa"/>
            <w:shd w:val="clear" w:color="auto" w:fill="0C7B93" w:themeFill="accent2"/>
          </w:tcPr>
          <w:p w14:paraId="04C0D125" w14:textId="77777777" w:rsidR="00CB2792" w:rsidRPr="00F90EFF" w:rsidRDefault="00BA4200" w:rsidP="00415378">
            <w:pPr>
              <w:pStyle w:val="Ttulo1"/>
              <w:rPr>
                <w:lang w:val="pt-BR"/>
              </w:rPr>
            </w:pPr>
            <w:sdt>
              <w:sdtPr>
                <w:rPr>
                  <w:lang w:val="pt-BR"/>
                </w:rPr>
                <w:id w:val="686794046"/>
                <w:placeholder>
                  <w:docPart w:val="EE4B45269B604CC482D20A04A650DCF4"/>
                </w:placeholder>
                <w:temporary/>
                <w:showingPlcHdr/>
                <w15:appearance w15:val="hidden"/>
              </w:sdtPr>
              <w:sdtEndPr/>
              <w:sdtContent>
                <w:r w:rsidR="002E0C30" w:rsidRPr="00F90EFF">
                  <w:rPr>
                    <w:lang w:val="pt-BR" w:bidi="pt-BR"/>
                  </w:rPr>
                  <w:t>Oportunidade de Voluntariado com Animais</w:t>
                </w:r>
              </w:sdtContent>
            </w:sdt>
          </w:p>
          <w:sdt>
            <w:sdtPr>
              <w:rPr>
                <w:lang w:val="pt-BR"/>
              </w:rPr>
              <w:id w:val="-288126745"/>
              <w:placeholder>
                <w:docPart w:val="ED3DF54764A24FE58FBCB10D2C2322AF"/>
              </w:placeholder>
              <w:temporary/>
              <w:showingPlcHdr/>
              <w15:appearance w15:val="hidden"/>
            </w:sdtPr>
            <w:sdtEndPr/>
            <w:sdtContent>
              <w:p w14:paraId="74241B0E" w14:textId="77777777" w:rsidR="00CB2792" w:rsidRPr="00F90EFF" w:rsidRDefault="00CB2792" w:rsidP="00415378">
                <w:pPr>
                  <w:pStyle w:val="Ttulo2"/>
                  <w:rPr>
                    <w:lang w:val="pt-BR"/>
                  </w:rPr>
                </w:pPr>
                <w:r w:rsidRPr="00F90EFF">
                  <w:rPr>
                    <w:lang w:val="pt-BR" w:bidi="pt-BR"/>
                  </w:rPr>
                  <w:t>O Lamna Animal Shelter está sempre procurando voluntários amigáveis que adorem animais e dispostos a fazer o que possam para ajudar.</w:t>
                </w:r>
              </w:p>
            </w:sdtContent>
          </w:sdt>
        </w:tc>
      </w:tr>
      <w:tr w:rsidR="00CB2792" w:rsidRPr="00F90EFF" w14:paraId="558536CF" w14:textId="77777777" w:rsidTr="00A3108B">
        <w:trPr>
          <w:trHeight w:val="2880"/>
          <w:jc w:val="center"/>
        </w:trPr>
        <w:tc>
          <w:tcPr>
            <w:tcW w:w="10800" w:type="dxa"/>
            <w:shd w:val="clear" w:color="auto" w:fill="F2F2F2" w:themeFill="background1" w:themeFillShade="F2"/>
          </w:tcPr>
          <w:p w14:paraId="2A197610" w14:textId="77777777" w:rsidR="00682558" w:rsidRPr="00F90EFF" w:rsidRDefault="00BA4200" w:rsidP="00415378">
            <w:pPr>
              <w:pStyle w:val="Data"/>
              <w:framePr w:hSpace="0" w:wrap="auto" w:vAnchor="margin" w:xAlign="left" w:yAlign="inline"/>
              <w:suppressOverlap w:val="0"/>
              <w:rPr>
                <w:rStyle w:val="Azul-PetrleoEscuro"/>
                <w:lang w:val="pt-BR"/>
              </w:rPr>
            </w:pPr>
            <w:sdt>
              <w:sdtPr>
                <w:rPr>
                  <w:rStyle w:val="Azul-PetrleoEscuro"/>
                  <w:lang w:val="pt-BR"/>
                </w:rPr>
                <w:id w:val="1696351625"/>
                <w:placeholder>
                  <w:docPart w:val="C5F1395993AE44AF85ACD41DB20438C6"/>
                </w:placeholder>
                <w:temporary/>
                <w:showingPlcHdr/>
                <w15:appearance w15:val="hidden"/>
              </w:sdtPr>
              <w:sdtEndPr>
                <w:rPr>
                  <w:rStyle w:val="Azul-PetrleoEscuro"/>
                </w:rPr>
              </w:sdtEndPr>
              <w:sdtContent>
                <w:r w:rsidR="00682558" w:rsidRPr="00F90EFF">
                  <w:rPr>
                    <w:rStyle w:val="Azul-PetrleoEscuro"/>
                    <w:lang w:val="pt-BR" w:bidi="pt-BR"/>
                  </w:rPr>
                  <w:t>25 de janeiro de 2020</w:t>
                </w:r>
              </w:sdtContent>
            </w:sdt>
          </w:p>
          <w:p w14:paraId="2DD31171" w14:textId="77777777" w:rsidR="00682558" w:rsidRPr="00F90EFF" w:rsidRDefault="00BA4200" w:rsidP="00415378">
            <w:pPr>
              <w:pStyle w:val="Hora"/>
              <w:framePr w:hSpace="0" w:wrap="auto" w:vAnchor="margin" w:xAlign="left" w:yAlign="inline"/>
              <w:suppressOverlap w:val="0"/>
              <w:rPr>
                <w:rStyle w:val="Azul-PetrleoEscuro"/>
                <w:lang w:val="pt-BR"/>
              </w:rPr>
            </w:pPr>
            <w:sdt>
              <w:sdtPr>
                <w:rPr>
                  <w:rStyle w:val="Azul-PetrleoEscuro"/>
                  <w:lang w:val="pt-BR"/>
                </w:rPr>
                <w:id w:val="-419556560"/>
                <w:placeholder>
                  <w:docPart w:val="1CB5F630839B447DB0885E4F52D681CC"/>
                </w:placeholder>
                <w:temporary/>
                <w:showingPlcHdr/>
                <w15:appearance w15:val="hidden"/>
              </w:sdtPr>
              <w:sdtEndPr>
                <w:rPr>
                  <w:rStyle w:val="Azul-PetrleoEscuro"/>
                </w:rPr>
              </w:sdtEndPr>
              <w:sdtContent>
                <w:r w:rsidR="00682558" w:rsidRPr="00F90EFF">
                  <w:rPr>
                    <w:rStyle w:val="Azul-PetrleoEscuro"/>
                    <w:lang w:val="pt-BR" w:bidi="pt-BR"/>
                  </w:rPr>
                  <w:t>11h às 18h</w:t>
                </w:r>
              </w:sdtContent>
            </w:sdt>
          </w:p>
          <w:p w14:paraId="1550D66C" w14:textId="77777777" w:rsidR="00682558" w:rsidRPr="00F90EFF" w:rsidRDefault="00BA4200" w:rsidP="00415378">
            <w:pPr>
              <w:pStyle w:val="Endereo"/>
              <w:framePr w:hSpace="0" w:wrap="auto" w:vAnchor="margin" w:xAlign="left" w:yAlign="inline"/>
              <w:suppressOverlap w:val="0"/>
              <w:rPr>
                <w:rStyle w:val="Azul-PetrleoEscuro"/>
                <w:lang w:val="pt-BR"/>
              </w:rPr>
            </w:pPr>
            <w:sdt>
              <w:sdtPr>
                <w:rPr>
                  <w:rStyle w:val="Azul-PetrleoEscuro"/>
                  <w:lang w:val="pt-BR"/>
                </w:rPr>
                <w:id w:val="1561363538"/>
                <w:placeholder>
                  <w:docPart w:val="F120F17EE42D451C9F7693E234974955"/>
                </w:placeholder>
                <w:temporary/>
                <w:showingPlcHdr/>
                <w15:appearance w15:val="hidden"/>
              </w:sdtPr>
              <w:sdtEndPr>
                <w:rPr>
                  <w:rStyle w:val="Azul-PetrleoEscuro"/>
                </w:rPr>
              </w:sdtEndPr>
              <w:sdtContent>
                <w:r w:rsidR="00682558" w:rsidRPr="00F90EFF">
                  <w:rPr>
                    <w:rStyle w:val="Azul-PetrleoEscuro"/>
                    <w:lang w:val="pt-BR" w:bidi="pt-BR"/>
                  </w:rPr>
                  <w:t>4567, Main St, Buffalo, Nova Iorque, 68052</w:t>
                </w:r>
              </w:sdtContent>
            </w:sdt>
          </w:p>
          <w:p w14:paraId="593EB3D1" w14:textId="77777777" w:rsidR="00CB2792" w:rsidRPr="00F90EFF" w:rsidRDefault="00BA4200" w:rsidP="00415378">
            <w:pPr>
              <w:pStyle w:val="Subttulo"/>
              <w:spacing w:before="120" w:after="480"/>
              <w:rPr>
                <w:lang w:val="pt-BR"/>
              </w:rPr>
            </w:pPr>
            <w:sdt>
              <w:sdtPr>
                <w:rPr>
                  <w:rStyle w:val="Azul-PetrleoEscuro"/>
                  <w:lang w:val="pt-BR"/>
                </w:rPr>
                <w:id w:val="-1988923253"/>
                <w:placeholder>
                  <w:docPart w:val="498B08CA0F6B45D9AEE4DBD00FC13E97"/>
                </w:placeholder>
                <w:temporary/>
                <w:showingPlcHdr/>
                <w15:appearance w15:val="hidden"/>
              </w:sdtPr>
              <w:sdtEndPr>
                <w:rPr>
                  <w:rStyle w:val="Azul-PetrleoEscuro"/>
                </w:rPr>
              </w:sdtEndPr>
              <w:sdtContent>
                <w:r w:rsidR="00682558" w:rsidRPr="00F90EFF">
                  <w:rPr>
                    <w:rStyle w:val="Azul-PetrleoEscuro"/>
                    <w:lang w:val="pt-BR" w:bidi="pt-BR"/>
                  </w:rPr>
                  <w:t>Inscreva-se em www.lamnahealthcare.com</w:t>
                </w:r>
              </w:sdtContent>
            </w:sdt>
          </w:p>
        </w:tc>
      </w:tr>
    </w:tbl>
    <w:p w14:paraId="729493E3" w14:textId="77777777" w:rsidR="00C341DC" w:rsidRPr="00F90EFF" w:rsidRDefault="00C341DC" w:rsidP="00A3108B">
      <w:pPr>
        <w:spacing w:after="0"/>
        <w:rPr>
          <w:sz w:val="14"/>
          <w:szCs w:val="14"/>
          <w:lang w:val="pt-BR"/>
        </w:rPr>
      </w:pPr>
    </w:p>
    <w:sectPr w:rsidR="00C341DC" w:rsidRPr="00F90EFF" w:rsidSect="00F64B7F">
      <w:pgSz w:w="11906" w:h="16838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1F20B" w14:textId="77777777" w:rsidR="003A6092" w:rsidRDefault="003A6092" w:rsidP="00CC6872">
      <w:pPr>
        <w:spacing w:after="0" w:line="240" w:lineRule="auto"/>
      </w:pPr>
      <w:r>
        <w:separator/>
      </w:r>
    </w:p>
  </w:endnote>
  <w:endnote w:type="continuationSeparator" w:id="0">
    <w:p w14:paraId="6D415814" w14:textId="77777777" w:rsidR="003A6092" w:rsidRDefault="003A6092" w:rsidP="00CC6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e Hand Extrablack">
    <w:charset w:val="00"/>
    <w:family w:val="script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7CDAD" w14:textId="77777777" w:rsidR="003A6092" w:rsidRDefault="003A6092" w:rsidP="00CC6872">
      <w:pPr>
        <w:spacing w:after="0" w:line="240" w:lineRule="auto"/>
      </w:pPr>
      <w:r>
        <w:separator/>
      </w:r>
    </w:p>
  </w:footnote>
  <w:footnote w:type="continuationSeparator" w:id="0">
    <w:p w14:paraId="2FB99C7C" w14:textId="77777777" w:rsidR="003A6092" w:rsidRDefault="003A6092" w:rsidP="00CC68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092"/>
    <w:rsid w:val="00003A84"/>
    <w:rsid w:val="0002192F"/>
    <w:rsid w:val="0004264D"/>
    <w:rsid w:val="000623C5"/>
    <w:rsid w:val="000F460D"/>
    <w:rsid w:val="00141E58"/>
    <w:rsid w:val="0014702C"/>
    <w:rsid w:val="001530ED"/>
    <w:rsid w:val="00163AB6"/>
    <w:rsid w:val="00163B3B"/>
    <w:rsid w:val="00172978"/>
    <w:rsid w:val="0017756F"/>
    <w:rsid w:val="001A6285"/>
    <w:rsid w:val="001E3C95"/>
    <w:rsid w:val="00202BF2"/>
    <w:rsid w:val="0024121F"/>
    <w:rsid w:val="00266160"/>
    <w:rsid w:val="002E0C30"/>
    <w:rsid w:val="00323B67"/>
    <w:rsid w:val="003417A5"/>
    <w:rsid w:val="00352103"/>
    <w:rsid w:val="00356F3A"/>
    <w:rsid w:val="00371125"/>
    <w:rsid w:val="0039754D"/>
    <w:rsid w:val="003A6092"/>
    <w:rsid w:val="003D0661"/>
    <w:rsid w:val="003F086A"/>
    <w:rsid w:val="00415378"/>
    <w:rsid w:val="004632B4"/>
    <w:rsid w:val="00470057"/>
    <w:rsid w:val="00520D2D"/>
    <w:rsid w:val="0053676A"/>
    <w:rsid w:val="005673D3"/>
    <w:rsid w:val="00591E72"/>
    <w:rsid w:val="005C6CB7"/>
    <w:rsid w:val="005D468C"/>
    <w:rsid w:val="005D72BF"/>
    <w:rsid w:val="00604FF7"/>
    <w:rsid w:val="00641927"/>
    <w:rsid w:val="00682558"/>
    <w:rsid w:val="006967D4"/>
    <w:rsid w:val="006A0CDE"/>
    <w:rsid w:val="006B1D44"/>
    <w:rsid w:val="006C1218"/>
    <w:rsid w:val="006C1F53"/>
    <w:rsid w:val="00745ADA"/>
    <w:rsid w:val="0078794D"/>
    <w:rsid w:val="00792C42"/>
    <w:rsid w:val="00801343"/>
    <w:rsid w:val="00820060"/>
    <w:rsid w:val="008E5190"/>
    <w:rsid w:val="008F5B43"/>
    <w:rsid w:val="00902CFE"/>
    <w:rsid w:val="00923A8B"/>
    <w:rsid w:val="00967D32"/>
    <w:rsid w:val="0097129A"/>
    <w:rsid w:val="00983AF3"/>
    <w:rsid w:val="009C0445"/>
    <w:rsid w:val="009D51DE"/>
    <w:rsid w:val="009F6D8D"/>
    <w:rsid w:val="00A11531"/>
    <w:rsid w:val="00A3108B"/>
    <w:rsid w:val="00A700B4"/>
    <w:rsid w:val="00A77E7C"/>
    <w:rsid w:val="00A90DE9"/>
    <w:rsid w:val="00AA3C60"/>
    <w:rsid w:val="00AF3894"/>
    <w:rsid w:val="00B601FF"/>
    <w:rsid w:val="00BA4200"/>
    <w:rsid w:val="00BA6078"/>
    <w:rsid w:val="00BB2773"/>
    <w:rsid w:val="00BB2C09"/>
    <w:rsid w:val="00BD7CB6"/>
    <w:rsid w:val="00BE29BC"/>
    <w:rsid w:val="00BF112E"/>
    <w:rsid w:val="00C0450F"/>
    <w:rsid w:val="00C341DC"/>
    <w:rsid w:val="00C368B2"/>
    <w:rsid w:val="00C4331C"/>
    <w:rsid w:val="00C50340"/>
    <w:rsid w:val="00C55980"/>
    <w:rsid w:val="00CB2792"/>
    <w:rsid w:val="00CB7132"/>
    <w:rsid w:val="00CC6872"/>
    <w:rsid w:val="00CF2CFF"/>
    <w:rsid w:val="00CF51AD"/>
    <w:rsid w:val="00D03D18"/>
    <w:rsid w:val="00D0530B"/>
    <w:rsid w:val="00D26FEC"/>
    <w:rsid w:val="00D35FAE"/>
    <w:rsid w:val="00E2098C"/>
    <w:rsid w:val="00E45977"/>
    <w:rsid w:val="00E7522A"/>
    <w:rsid w:val="00EB6F8F"/>
    <w:rsid w:val="00EF05BC"/>
    <w:rsid w:val="00F17056"/>
    <w:rsid w:val="00F55AEF"/>
    <w:rsid w:val="00F64B7F"/>
    <w:rsid w:val="00F90EFF"/>
    <w:rsid w:val="00FB3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BEA2D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E58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641927"/>
    <w:pPr>
      <w:keepNext/>
      <w:keepLines/>
      <w:spacing w:before="480" w:after="120"/>
      <w:jc w:val="center"/>
      <w:outlineLvl w:val="0"/>
    </w:pPr>
    <w:rPr>
      <w:rFonts w:eastAsiaTheme="majorEastAsia" w:cstheme="majorBidi"/>
      <w:caps/>
      <w:color w:val="FFFFFF" w:themeColor="background1"/>
      <w:sz w:val="90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641927"/>
    <w:pPr>
      <w:keepNext/>
      <w:keepLines/>
      <w:spacing w:before="40" w:after="480"/>
      <w:ind w:left="432" w:right="432"/>
      <w:jc w:val="center"/>
      <w:outlineLvl w:val="1"/>
    </w:pPr>
    <w:rPr>
      <w:rFonts w:asciiTheme="minorHAnsi" w:eastAsiaTheme="majorEastAsia" w:hAnsiTheme="minorHAnsi" w:cstheme="majorBidi"/>
      <w:color w:val="FFFFFF" w:themeColor="background1"/>
      <w:sz w:val="48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BA6078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27496D" w:themeColor="accent3"/>
      <w:sz w:val="36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41927"/>
    <w:rPr>
      <w:rFonts w:asciiTheme="majorHAnsi" w:eastAsiaTheme="majorEastAsia" w:hAnsiTheme="majorHAnsi" w:cstheme="majorBidi"/>
      <w:caps/>
      <w:color w:val="FFFFFF" w:themeColor="background1"/>
      <w:sz w:val="90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3417A5"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417A5"/>
    <w:rPr>
      <w:rFonts w:ascii="Avenir Next LT Pro" w:eastAsiaTheme="majorEastAsia" w:hAnsi="Avenir Next LT Pro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7756F"/>
    <w:pPr>
      <w:numPr>
        <w:ilvl w:val="1"/>
      </w:numPr>
      <w:jc w:val="center"/>
    </w:pPr>
    <w:rPr>
      <w:rFonts w:eastAsiaTheme="minorEastAsia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11"/>
    <w:rsid w:val="0017756F"/>
    <w:rPr>
      <w:rFonts w:ascii="Avenir Next LT Pro" w:eastAsiaTheme="minorEastAsia" w:hAnsi="Avenir Next LT Pro"/>
      <w:spacing w:val="15"/>
      <w:sz w:val="36"/>
    </w:rPr>
  </w:style>
  <w:style w:type="table" w:styleId="Tabelacomgrade">
    <w:name w:val="Table Grid"/>
    <w:basedOn w:val="Tabelanormal"/>
    <w:uiPriority w:val="39"/>
    <w:rsid w:val="00EF05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35FAE"/>
    <w:rPr>
      <w:color w:val="808080"/>
    </w:rPr>
  </w:style>
  <w:style w:type="character" w:customStyle="1" w:styleId="Ttulo2Char">
    <w:name w:val="Título 2 Char"/>
    <w:basedOn w:val="Fontepargpadro"/>
    <w:link w:val="Ttulo2"/>
    <w:uiPriority w:val="9"/>
    <w:rsid w:val="00641927"/>
    <w:rPr>
      <w:rFonts w:eastAsiaTheme="majorEastAsia" w:cstheme="majorBidi"/>
      <w:color w:val="FFFFFF" w:themeColor="background1"/>
      <w:sz w:val="4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1927"/>
    <w:rPr>
      <w:rFonts w:asciiTheme="majorHAnsi" w:eastAsiaTheme="majorEastAsia" w:hAnsiTheme="majorHAnsi" w:cstheme="majorBidi"/>
      <w:color w:val="27496D" w:themeColor="accent3"/>
      <w:sz w:val="36"/>
      <w:szCs w:val="24"/>
    </w:rPr>
  </w:style>
  <w:style w:type="paragraph" w:styleId="Cabealho">
    <w:name w:val="header"/>
    <w:basedOn w:val="Normal"/>
    <w:link w:val="CabealhoChar"/>
    <w:uiPriority w:val="99"/>
    <w:semiHidden/>
    <w:rsid w:val="00CC6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41927"/>
    <w:rPr>
      <w:rFonts w:ascii="Avenir Next LT Pro" w:hAnsi="Avenir Next LT Pro"/>
    </w:rPr>
  </w:style>
  <w:style w:type="paragraph" w:styleId="Rodap">
    <w:name w:val="footer"/>
    <w:basedOn w:val="Normal"/>
    <w:link w:val="RodapChar"/>
    <w:uiPriority w:val="99"/>
    <w:semiHidden/>
    <w:rsid w:val="00CC6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41927"/>
    <w:rPr>
      <w:rFonts w:ascii="Avenir Next LT Pro" w:hAnsi="Avenir Next LT Pro"/>
    </w:rPr>
  </w:style>
  <w:style w:type="paragraph" w:customStyle="1" w:styleId="Endereo">
    <w:name w:val="Endereço"/>
    <w:basedOn w:val="Normal"/>
    <w:qFormat/>
    <w:rsid w:val="00682558"/>
    <w:pPr>
      <w:framePr w:hSpace="180" w:wrap="around" w:vAnchor="text" w:hAnchor="text" w:xAlign="center" w:y="1"/>
      <w:spacing w:after="0" w:line="240" w:lineRule="auto"/>
      <w:suppressOverlap/>
      <w:jc w:val="center"/>
    </w:pPr>
    <w:rPr>
      <w:spacing w:val="15"/>
      <w:sz w:val="36"/>
    </w:rPr>
  </w:style>
  <w:style w:type="paragraph" w:customStyle="1" w:styleId="Hora">
    <w:name w:val="Hora"/>
    <w:basedOn w:val="Normal"/>
    <w:qFormat/>
    <w:rsid w:val="00682558"/>
    <w:pPr>
      <w:framePr w:hSpace="180" w:wrap="around" w:vAnchor="text" w:hAnchor="text" w:xAlign="center" w:y="1"/>
      <w:spacing w:after="0" w:line="240" w:lineRule="auto"/>
      <w:suppressOverlap/>
      <w:jc w:val="center"/>
    </w:pPr>
    <w:rPr>
      <w:spacing w:val="15"/>
      <w:sz w:val="36"/>
    </w:rPr>
  </w:style>
  <w:style w:type="character" w:customStyle="1" w:styleId="Azul-petrleo">
    <w:name w:val="Azul-petróleo"/>
    <w:uiPriority w:val="1"/>
    <w:qFormat/>
    <w:rsid w:val="00682558"/>
    <w:rPr>
      <w:color w:val="00A8CC" w:themeColor="accent1"/>
    </w:rPr>
  </w:style>
  <w:style w:type="paragraph" w:styleId="Data">
    <w:name w:val="Date"/>
    <w:basedOn w:val="Normal"/>
    <w:next w:val="Normal"/>
    <w:link w:val="DataChar"/>
    <w:uiPriority w:val="99"/>
    <w:rsid w:val="00682558"/>
    <w:pPr>
      <w:framePr w:hSpace="180" w:wrap="around" w:vAnchor="text" w:hAnchor="text" w:xAlign="center" w:y="1"/>
      <w:spacing w:before="360" w:after="0" w:line="240" w:lineRule="auto"/>
      <w:suppressOverlap/>
      <w:jc w:val="center"/>
    </w:pPr>
    <w:rPr>
      <w:spacing w:val="15"/>
      <w:sz w:val="36"/>
    </w:rPr>
  </w:style>
  <w:style w:type="character" w:customStyle="1" w:styleId="DataChar">
    <w:name w:val="Data Char"/>
    <w:basedOn w:val="Fontepargpadro"/>
    <w:link w:val="Data"/>
    <w:uiPriority w:val="99"/>
    <w:rsid w:val="00682558"/>
    <w:rPr>
      <w:rFonts w:asciiTheme="majorHAnsi" w:hAnsiTheme="majorHAnsi"/>
      <w:spacing w:val="15"/>
      <w:sz w:val="36"/>
    </w:rPr>
  </w:style>
  <w:style w:type="paragraph" w:customStyle="1" w:styleId="Inscreva-se">
    <w:name w:val="Inscreva-se"/>
    <w:basedOn w:val="Normal"/>
    <w:qFormat/>
    <w:rsid w:val="00682558"/>
    <w:pPr>
      <w:framePr w:hSpace="180" w:wrap="around" w:vAnchor="text" w:hAnchor="text" w:xAlign="center" w:y="1"/>
      <w:spacing w:before="120" w:after="480" w:line="240" w:lineRule="auto"/>
      <w:suppressOverlap/>
      <w:jc w:val="center"/>
    </w:pPr>
    <w:rPr>
      <w:spacing w:val="15"/>
      <w:sz w:val="36"/>
    </w:rPr>
  </w:style>
  <w:style w:type="character" w:styleId="Hyperlink">
    <w:name w:val="Hyperlink"/>
    <w:basedOn w:val="Fontepargpadro"/>
    <w:uiPriority w:val="99"/>
    <w:unhideWhenUsed/>
    <w:rsid w:val="0068255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82558"/>
    <w:rPr>
      <w:color w:val="605E5C"/>
      <w:shd w:val="clear" w:color="auto" w:fill="E1DFDD"/>
    </w:rPr>
  </w:style>
  <w:style w:type="character" w:customStyle="1" w:styleId="TtuloAzulEscuro">
    <w:name w:val="Título Azul Escuro"/>
    <w:uiPriority w:val="1"/>
    <w:qFormat/>
    <w:rsid w:val="00682558"/>
    <w:rPr>
      <w:color w:val="27496D" w:themeColor="accent3"/>
    </w:rPr>
  </w:style>
  <w:style w:type="character" w:customStyle="1" w:styleId="Azul-PetrleoEscuro">
    <w:name w:val="Azul-Petróleo Escuro"/>
    <w:uiPriority w:val="1"/>
    <w:qFormat/>
    <w:rsid w:val="00682558"/>
    <w:rPr>
      <w:color w:val="0C7B93" w:themeColor="accen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uno%20Bocardi\AppData\Roaming\Microsoft\Templates\Folheto%20de%20oportunidade%20de%20voluntariado%20com%20animais%20de%20estima&#231;&#227;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9551D6AF1C42F595AD6B087D91162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072321C-FF3A-4670-8461-EC9CFB62450B}"/>
      </w:docPartPr>
      <w:docPartBody>
        <w:p w:rsidR="00000000" w:rsidRDefault="008D4394">
          <w:pPr>
            <w:pStyle w:val="2F9551D6AF1C42F595AD6B087D91162A"/>
          </w:pPr>
          <w:r w:rsidRPr="00F90EFF">
            <w:rPr>
              <w:lang w:bidi="pt-BR"/>
            </w:rPr>
            <w:t>Oportunidade de Voluntariado com Animais</w:t>
          </w:r>
        </w:p>
      </w:docPartBody>
    </w:docPart>
    <w:docPart>
      <w:docPartPr>
        <w:name w:val="710D5E3A461141FDAFCD52ECE4B405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7C9D710-C3FC-4A5B-A5C9-5EFC09D1C22C}"/>
      </w:docPartPr>
      <w:docPartBody>
        <w:p w:rsidR="00000000" w:rsidRDefault="008D4394">
          <w:pPr>
            <w:pStyle w:val="710D5E3A461141FDAFCD52ECE4B4058C"/>
          </w:pPr>
          <w:r w:rsidRPr="00F90EFF">
            <w:rPr>
              <w:lang w:bidi="pt-BR"/>
            </w:rPr>
            <w:t>O Lamna Animal Shelter está sempre procurando voluntários amigáveis que adorem animais e dispostos a fazer o que possam para ajudar.</w:t>
          </w:r>
        </w:p>
      </w:docPartBody>
    </w:docPart>
    <w:docPart>
      <w:docPartPr>
        <w:name w:val="C5C953E7261449D99B6C56A4B0A1DB4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FAF141C-138E-4921-9F36-8D257551078D}"/>
      </w:docPartPr>
      <w:docPartBody>
        <w:p w:rsidR="00000000" w:rsidRDefault="008D4394">
          <w:pPr>
            <w:pStyle w:val="C5C953E7261449D99B6C56A4B0A1DB4F"/>
          </w:pPr>
          <w:r w:rsidRPr="00F90EFF">
            <w:rPr>
              <w:rStyle w:val="Azul-petrleo"/>
              <w:lang w:bidi="pt-BR"/>
            </w:rPr>
            <w:t>25 de janeiro de 2020</w:t>
          </w:r>
        </w:p>
      </w:docPartBody>
    </w:docPart>
    <w:docPart>
      <w:docPartPr>
        <w:name w:val="E5A2E178C0904C1C90F1C3FAC435C17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D20A83-F9BB-42F1-AD88-B6B7462F8776}"/>
      </w:docPartPr>
      <w:docPartBody>
        <w:p w:rsidR="00000000" w:rsidRDefault="008D4394">
          <w:pPr>
            <w:pStyle w:val="E5A2E178C0904C1C90F1C3FAC435C173"/>
          </w:pPr>
          <w:r w:rsidRPr="00F90EFF">
            <w:rPr>
              <w:rStyle w:val="Azul-petrleo"/>
              <w:lang w:bidi="pt-BR"/>
            </w:rPr>
            <w:t>11h às 18h</w:t>
          </w:r>
        </w:p>
      </w:docPartBody>
    </w:docPart>
    <w:docPart>
      <w:docPartPr>
        <w:name w:val="F0114CA500A249C9B9B211C2CA76C16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804EFE1-87BE-4950-8ACE-549A3471D0B8}"/>
      </w:docPartPr>
      <w:docPartBody>
        <w:p w:rsidR="00000000" w:rsidRDefault="008D4394">
          <w:pPr>
            <w:pStyle w:val="F0114CA500A249C9B9B211C2CA76C16C"/>
          </w:pPr>
          <w:r w:rsidRPr="00F90EFF">
            <w:rPr>
              <w:rStyle w:val="Azul-petrleo"/>
              <w:lang w:bidi="pt-BR"/>
            </w:rPr>
            <w:t>4567, Main St, Buffalo, Nova Iorque, 68052</w:t>
          </w:r>
        </w:p>
      </w:docPartBody>
    </w:docPart>
    <w:docPart>
      <w:docPartPr>
        <w:name w:val="4D44FE677319412AA314006474E47E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C22DA63-17A8-4932-9662-12309A433B10}"/>
      </w:docPartPr>
      <w:docPartBody>
        <w:p w:rsidR="00000000" w:rsidRDefault="008D4394">
          <w:pPr>
            <w:pStyle w:val="4D44FE677319412AA314006474E47E7F"/>
          </w:pPr>
          <w:r w:rsidRPr="00F90EFF">
            <w:rPr>
              <w:rStyle w:val="Azul-petrleo"/>
              <w:lang w:bidi="pt-BR"/>
            </w:rPr>
            <w:t>Inscreva-se em www.lamnahealthcare.com</w:t>
          </w:r>
        </w:p>
      </w:docPartBody>
    </w:docPart>
    <w:docPart>
      <w:docPartPr>
        <w:name w:val="1B10CEDEB2AA407595EE15DF3AC8117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1E9E7D-F47A-4135-B31C-19D8B7B080B1}"/>
      </w:docPartPr>
      <w:docPartBody>
        <w:p w:rsidR="00000000" w:rsidRDefault="008D4394">
          <w:pPr>
            <w:pStyle w:val="1B10CEDEB2AA407595EE15DF3AC81173"/>
          </w:pPr>
          <w:r w:rsidRPr="00F90EFF">
            <w:rPr>
              <w:lang w:bidi="pt-BR"/>
            </w:rPr>
            <w:t>Oportunidade de Voluntariado com Animais</w:t>
          </w:r>
        </w:p>
      </w:docPartBody>
    </w:docPart>
    <w:docPart>
      <w:docPartPr>
        <w:name w:val="B7ED07E31FBD4A138E30319BC3421EA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C3BDCEE-B757-49EC-817A-A7407B7AA2D7}"/>
      </w:docPartPr>
      <w:docPartBody>
        <w:p w:rsidR="00000000" w:rsidRDefault="008D4394">
          <w:pPr>
            <w:pStyle w:val="B7ED07E31FBD4A138E30319BC3421EA2"/>
          </w:pPr>
          <w:r w:rsidRPr="00F90EFF">
            <w:rPr>
              <w:lang w:bidi="pt-BR"/>
            </w:rPr>
            <w:t>O Lamna Animal Shelter está sempre procurando voluntários amigáveis que adorem animais e dispostos a fazer o que possam para ajudar.</w:t>
          </w:r>
        </w:p>
      </w:docPartBody>
    </w:docPart>
    <w:docPart>
      <w:docPartPr>
        <w:name w:val="ED3ED96858DB4DB6814C935D5D3F5C3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7C45699-C75A-4447-A656-6E5F0DE76AC4}"/>
      </w:docPartPr>
      <w:docPartBody>
        <w:p w:rsidR="00000000" w:rsidRDefault="008D4394">
          <w:pPr>
            <w:pStyle w:val="ED3ED96858DB4DB6814C935D5D3F5C32"/>
          </w:pPr>
          <w:r w:rsidRPr="00F90EFF">
            <w:rPr>
              <w:rStyle w:val="TtuloAzulEscuro"/>
              <w:lang w:bidi="pt-BR"/>
            </w:rPr>
            <w:t>25 de janeiro de 2020</w:t>
          </w:r>
        </w:p>
      </w:docPartBody>
    </w:docPart>
    <w:docPart>
      <w:docPartPr>
        <w:name w:val="EC43340DAB944DB4947EA7926373ED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9445B9E-6E52-4C67-8B0A-E61326F41432}"/>
      </w:docPartPr>
      <w:docPartBody>
        <w:p w:rsidR="00000000" w:rsidRDefault="008D4394">
          <w:pPr>
            <w:pStyle w:val="EC43340DAB944DB4947EA7926373ED82"/>
          </w:pPr>
          <w:r w:rsidRPr="00F90EFF">
            <w:rPr>
              <w:rStyle w:val="TtuloAzulEscuro"/>
              <w:lang w:bidi="pt-BR"/>
            </w:rPr>
            <w:t>11h às 18h</w:t>
          </w:r>
        </w:p>
      </w:docPartBody>
    </w:docPart>
    <w:docPart>
      <w:docPartPr>
        <w:name w:val="26C42FA70472485B81EE21AF1954A7C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9DA472B-C4AA-4207-889D-F7D62C653756}"/>
      </w:docPartPr>
      <w:docPartBody>
        <w:p w:rsidR="00000000" w:rsidRDefault="008D4394">
          <w:pPr>
            <w:pStyle w:val="26C42FA70472485B81EE21AF1954A7C1"/>
          </w:pPr>
          <w:r w:rsidRPr="00F90EFF">
            <w:rPr>
              <w:rStyle w:val="TtuloAzulEscuro"/>
              <w:lang w:bidi="pt-BR"/>
            </w:rPr>
            <w:t>4567, Main St, Buffalo, Nova Iorque, 68052</w:t>
          </w:r>
        </w:p>
      </w:docPartBody>
    </w:docPart>
    <w:docPart>
      <w:docPartPr>
        <w:name w:val="7B7FFD7779C34154BF5B204BCB49BC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DA417E5-5FF7-4BCC-8E06-7DB152ED2F6F}"/>
      </w:docPartPr>
      <w:docPartBody>
        <w:p w:rsidR="00000000" w:rsidRDefault="008D4394">
          <w:pPr>
            <w:pStyle w:val="7B7FFD7779C34154BF5B204BCB49BC91"/>
          </w:pPr>
          <w:r w:rsidRPr="00F90EFF">
            <w:rPr>
              <w:rStyle w:val="TtuloAzulEscuro"/>
              <w:lang w:bidi="pt-BR"/>
            </w:rPr>
            <w:t>Inscreva-se em www.lamnahealthcare.com</w:t>
          </w:r>
        </w:p>
      </w:docPartBody>
    </w:docPart>
    <w:docPart>
      <w:docPartPr>
        <w:name w:val="EE4B45269B604CC482D20A04A650DC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2A7B677-2500-46E0-83E6-C33DA92FCFC7}"/>
      </w:docPartPr>
      <w:docPartBody>
        <w:p w:rsidR="00000000" w:rsidRDefault="008D4394">
          <w:pPr>
            <w:pStyle w:val="EE4B45269B604CC482D20A04A650DCF4"/>
          </w:pPr>
          <w:r w:rsidRPr="00F90EFF">
            <w:rPr>
              <w:lang w:bidi="pt-BR"/>
            </w:rPr>
            <w:t>Oportunidade de Voluntariado com Animais</w:t>
          </w:r>
        </w:p>
      </w:docPartBody>
    </w:docPart>
    <w:docPart>
      <w:docPartPr>
        <w:name w:val="ED3DF54764A24FE58FBCB10D2C2322A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C7225EE-09C4-4F4A-87DE-A43856C3465E}"/>
      </w:docPartPr>
      <w:docPartBody>
        <w:p w:rsidR="00000000" w:rsidRDefault="008D4394">
          <w:pPr>
            <w:pStyle w:val="ED3DF54764A24FE58FBCB10D2C2322AF"/>
          </w:pPr>
          <w:r w:rsidRPr="00F90EFF">
            <w:rPr>
              <w:lang w:bidi="pt-BR"/>
            </w:rPr>
            <w:t>O Lamna Animal Shelter está sempre procurando voluntários amigáveis que adorem animais e dispostos a fazer o que possam para ajudar.</w:t>
          </w:r>
        </w:p>
      </w:docPartBody>
    </w:docPart>
    <w:docPart>
      <w:docPartPr>
        <w:name w:val="C5F1395993AE44AF85ACD41DB20438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D1A36F8-C1FE-4A9B-B3B3-85FE82A2FFC5}"/>
      </w:docPartPr>
      <w:docPartBody>
        <w:p w:rsidR="00000000" w:rsidRDefault="008D4394">
          <w:pPr>
            <w:pStyle w:val="C5F1395993AE44AF85ACD41DB20438C6"/>
          </w:pPr>
          <w:r w:rsidRPr="00F90EFF">
            <w:rPr>
              <w:rStyle w:val="Azul-PetrleoEscuro"/>
              <w:lang w:bidi="pt-BR"/>
            </w:rPr>
            <w:t>25 de janeiro de 2020</w:t>
          </w:r>
        </w:p>
      </w:docPartBody>
    </w:docPart>
    <w:docPart>
      <w:docPartPr>
        <w:name w:val="1CB5F630839B447DB0885E4F52D681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F117FA8-3FA6-48B1-9998-A1A067A52247}"/>
      </w:docPartPr>
      <w:docPartBody>
        <w:p w:rsidR="00000000" w:rsidRDefault="008D4394">
          <w:pPr>
            <w:pStyle w:val="1CB5F630839B447DB0885E4F52D681CC"/>
          </w:pPr>
          <w:r w:rsidRPr="00F90EFF">
            <w:rPr>
              <w:rStyle w:val="Azul-PetrleoEscuro"/>
              <w:lang w:bidi="pt-BR"/>
            </w:rPr>
            <w:t>11h às 18h</w:t>
          </w:r>
        </w:p>
      </w:docPartBody>
    </w:docPart>
    <w:docPart>
      <w:docPartPr>
        <w:name w:val="F120F17EE42D451C9F7693E23497495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EFAF968-2F14-4A7D-A8AB-A7DE42EB0DED}"/>
      </w:docPartPr>
      <w:docPartBody>
        <w:p w:rsidR="00000000" w:rsidRDefault="008D4394">
          <w:pPr>
            <w:pStyle w:val="F120F17EE42D451C9F7693E234974955"/>
          </w:pPr>
          <w:r w:rsidRPr="00F90EFF">
            <w:rPr>
              <w:rStyle w:val="Azul-PetrleoEscuro"/>
              <w:lang w:bidi="pt-BR"/>
            </w:rPr>
            <w:t>4567, Main St, Buffalo, Nova Iorque, 68052</w:t>
          </w:r>
        </w:p>
      </w:docPartBody>
    </w:docPart>
    <w:docPart>
      <w:docPartPr>
        <w:name w:val="498B08CA0F6B45D9AEE4DBD00FC13E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56B6316-AE21-484C-BB90-B321243EF65E}"/>
      </w:docPartPr>
      <w:docPartBody>
        <w:p w:rsidR="00000000" w:rsidRDefault="008D4394">
          <w:pPr>
            <w:pStyle w:val="498B08CA0F6B45D9AEE4DBD00FC13E97"/>
          </w:pPr>
          <w:r w:rsidRPr="00F90EFF">
            <w:rPr>
              <w:rStyle w:val="Azul-PetrleoEscuro"/>
              <w:lang w:bidi="pt-BR"/>
            </w:rPr>
            <w:t>Inscreva-se em www.lamnahealthcare.com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e Hand Extrablack">
    <w:charset w:val="00"/>
    <w:family w:val="script"/>
    <w:pitch w:val="variable"/>
    <w:sig w:usb0="8000002F" w:usb1="0000000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F9551D6AF1C42F595AD6B087D91162A">
    <w:name w:val="2F9551D6AF1C42F595AD6B087D91162A"/>
  </w:style>
  <w:style w:type="paragraph" w:customStyle="1" w:styleId="710D5E3A461141FDAFCD52ECE4B4058C">
    <w:name w:val="710D5E3A461141FDAFCD52ECE4B4058C"/>
  </w:style>
  <w:style w:type="character" w:customStyle="1" w:styleId="Azul-petrleo">
    <w:name w:val="Azul-petróleo"/>
    <w:uiPriority w:val="1"/>
    <w:qFormat/>
    <w:rPr>
      <w:color w:val="4472C4" w:themeColor="accent1"/>
    </w:rPr>
  </w:style>
  <w:style w:type="paragraph" w:customStyle="1" w:styleId="C5C953E7261449D99B6C56A4B0A1DB4F">
    <w:name w:val="C5C953E7261449D99B6C56A4B0A1DB4F"/>
  </w:style>
  <w:style w:type="paragraph" w:customStyle="1" w:styleId="E5A2E178C0904C1C90F1C3FAC435C173">
    <w:name w:val="E5A2E178C0904C1C90F1C3FAC435C173"/>
  </w:style>
  <w:style w:type="paragraph" w:customStyle="1" w:styleId="F0114CA500A249C9B9B211C2CA76C16C">
    <w:name w:val="F0114CA500A249C9B9B211C2CA76C16C"/>
  </w:style>
  <w:style w:type="paragraph" w:customStyle="1" w:styleId="4D44FE677319412AA314006474E47E7F">
    <w:name w:val="4D44FE677319412AA314006474E47E7F"/>
  </w:style>
  <w:style w:type="paragraph" w:customStyle="1" w:styleId="1B10CEDEB2AA407595EE15DF3AC81173">
    <w:name w:val="1B10CEDEB2AA407595EE15DF3AC81173"/>
  </w:style>
  <w:style w:type="paragraph" w:customStyle="1" w:styleId="B7ED07E31FBD4A138E30319BC3421EA2">
    <w:name w:val="B7ED07E31FBD4A138E30319BC3421EA2"/>
  </w:style>
  <w:style w:type="character" w:customStyle="1" w:styleId="TtuloAzulEscuro">
    <w:name w:val="Título Azul Escuro"/>
    <w:uiPriority w:val="1"/>
    <w:qFormat/>
    <w:rPr>
      <w:color w:val="A5A5A5" w:themeColor="accent3"/>
    </w:rPr>
  </w:style>
  <w:style w:type="paragraph" w:customStyle="1" w:styleId="ED3ED96858DB4DB6814C935D5D3F5C32">
    <w:name w:val="ED3ED96858DB4DB6814C935D5D3F5C32"/>
  </w:style>
  <w:style w:type="paragraph" w:customStyle="1" w:styleId="EC43340DAB944DB4947EA7926373ED82">
    <w:name w:val="EC43340DAB944DB4947EA7926373ED82"/>
  </w:style>
  <w:style w:type="paragraph" w:customStyle="1" w:styleId="26C42FA70472485B81EE21AF1954A7C1">
    <w:name w:val="26C42FA70472485B81EE21AF1954A7C1"/>
  </w:style>
  <w:style w:type="paragraph" w:customStyle="1" w:styleId="7B7FFD7779C34154BF5B204BCB49BC91">
    <w:name w:val="7B7FFD7779C34154BF5B204BCB49BC91"/>
  </w:style>
  <w:style w:type="paragraph" w:customStyle="1" w:styleId="EE4B45269B604CC482D20A04A650DCF4">
    <w:name w:val="EE4B45269B604CC482D20A04A650DCF4"/>
  </w:style>
  <w:style w:type="paragraph" w:customStyle="1" w:styleId="ED3DF54764A24FE58FBCB10D2C2322AF">
    <w:name w:val="ED3DF54764A24FE58FBCB10D2C2322AF"/>
  </w:style>
  <w:style w:type="character" w:customStyle="1" w:styleId="Azul-PetrleoEscuro">
    <w:name w:val="Azul-Petróleo Escuro"/>
    <w:uiPriority w:val="1"/>
    <w:qFormat/>
    <w:rPr>
      <w:color w:val="ED7D31" w:themeColor="accent2"/>
    </w:rPr>
  </w:style>
  <w:style w:type="paragraph" w:customStyle="1" w:styleId="C5F1395993AE44AF85ACD41DB20438C6">
    <w:name w:val="C5F1395993AE44AF85ACD41DB20438C6"/>
  </w:style>
  <w:style w:type="paragraph" w:customStyle="1" w:styleId="1CB5F630839B447DB0885E4F52D681CC">
    <w:name w:val="1CB5F630839B447DB0885E4F52D681CC"/>
  </w:style>
  <w:style w:type="paragraph" w:customStyle="1" w:styleId="F120F17EE42D451C9F7693E234974955">
    <w:name w:val="F120F17EE42D451C9F7693E234974955"/>
  </w:style>
  <w:style w:type="paragraph" w:customStyle="1" w:styleId="498B08CA0F6B45D9AEE4DBD00FC13E97">
    <w:name w:val="498B08CA0F6B45D9AEE4DBD00FC13E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et Volunte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A8CC"/>
      </a:accent1>
      <a:accent2>
        <a:srgbClr val="0C7B93"/>
      </a:accent2>
      <a:accent3>
        <a:srgbClr val="27496D"/>
      </a:accent3>
      <a:accent4>
        <a:srgbClr val="14285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5">
      <a:majorFont>
        <a:latin typeface="Avenir Next LT Pro"/>
        <a:ea typeface=""/>
        <a:cs typeface=""/>
      </a:majorFont>
      <a:minorFont>
        <a:latin typeface="The Hand Extrablac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F4B29-B36C-48D4-A9FC-818CD6A7B1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FD4F301-B831-4401-8A67-8D27F509E3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F92415-99C2-43AA-BA44-2F19837CF3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D2155F-5C06-4165-9F2D-B08B47309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Folheto de oportunidade de voluntariado com animais de estimação</Template>
  <TotalTime>0</TotalTime>
  <Pages>3</Pages>
  <Words>144</Words>
  <Characters>782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2023-05-03T21:50:00Z</dcterms:created>
  <dcterms:modified xsi:type="dcterms:W3CDTF">2023-05-04T16:20:00Z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